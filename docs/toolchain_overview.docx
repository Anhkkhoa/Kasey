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B539" w14:textId="77777777" w:rsidR="576062CF" w:rsidRPr="00913D01" w:rsidRDefault="576062CF" w:rsidP="00FD478C">
      <w:pPr>
        <w:rPr>
          <w:rFonts w:ascii="EB Garamond" w:hAnsi="EB Garamond" w:cs="EB Garamond"/>
        </w:rPr>
      </w:pPr>
    </w:p>
    <w:p w14:paraId="270B7EC5" w14:textId="6AF80016" w:rsidR="576062CF" w:rsidRPr="00913D01" w:rsidRDefault="003B7536" w:rsidP="003B7536">
      <w:pPr>
        <w:ind w:firstLine="0"/>
        <w:jc w:val="center"/>
        <w:rPr>
          <w:rFonts w:ascii="EB Garamond" w:hAnsi="EB Garamond" w:cs="EB Garamond"/>
        </w:rPr>
      </w:pPr>
      <w:r w:rsidRPr="00913D01">
        <w:rPr>
          <w:rFonts w:ascii="EB Garamond" w:hAnsi="EB Garamond" w:cs="EB Garamond"/>
          <w:noProof/>
        </w:rPr>
        <w:drawing>
          <wp:inline distT="0" distB="0" distL="0" distR="0" wp14:anchorId="47283AD0" wp14:editId="6D6509E9">
            <wp:extent cx="3533775" cy="3533775"/>
            <wp:effectExtent l="0" t="0" r="9525" b="9525"/>
            <wp:docPr id="12252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15F7" w14:textId="77777777" w:rsidR="576062CF" w:rsidRPr="00913D01" w:rsidRDefault="576062CF" w:rsidP="00FD478C">
      <w:pPr>
        <w:rPr>
          <w:rFonts w:ascii="EB Garamond" w:hAnsi="EB Garamond" w:cs="EB Garamond"/>
        </w:rPr>
      </w:pPr>
    </w:p>
    <w:p w14:paraId="6756B318" w14:textId="703750F5" w:rsidR="576062CF" w:rsidRPr="00913D01" w:rsidRDefault="003B7536" w:rsidP="003B7536">
      <w:pPr>
        <w:pStyle w:val="Title"/>
        <w:spacing w:line="240" w:lineRule="auto"/>
        <w:rPr>
          <w:rFonts w:ascii="Bebas Neue" w:hAnsi="Bebas Neue" w:cs="EB Garamond"/>
          <w:b w:val="0"/>
          <w:bCs w:val="0"/>
        </w:rPr>
      </w:pPr>
      <w:r w:rsidRPr="00913D01">
        <w:rPr>
          <w:rFonts w:ascii="Bebas Neue" w:hAnsi="Bebas Neue" w:cs="EB Garamond"/>
          <w:sz w:val="100"/>
          <w:szCs w:val="100"/>
        </w:rPr>
        <w:t>Software Toolchain Overview</w:t>
      </w:r>
      <w:r w:rsidR="576062CF" w:rsidRPr="00913D01">
        <w:rPr>
          <w:rFonts w:ascii="Bebas Neue" w:hAnsi="Bebas Neue" w:cs="EB Garamond"/>
          <w:b w:val="0"/>
          <w:bCs w:val="0"/>
        </w:rPr>
        <w:t xml:space="preserve"> </w:t>
      </w:r>
    </w:p>
    <w:p w14:paraId="6E20C5AF" w14:textId="77777777" w:rsidR="003B7536" w:rsidRPr="00913D01" w:rsidRDefault="003B7536" w:rsidP="00FD478C">
      <w:pPr>
        <w:pStyle w:val="Subtitle"/>
        <w:rPr>
          <w:rFonts w:ascii="EB Garamond" w:hAnsi="EB Garamond" w:cs="EB Garamond"/>
        </w:rPr>
      </w:pPr>
    </w:p>
    <w:p w14:paraId="13EDACDD" w14:textId="1639A1CF" w:rsidR="00FD478C" w:rsidRPr="00913D01" w:rsidRDefault="003B7536" w:rsidP="00FD478C">
      <w:pPr>
        <w:pStyle w:val="Subtitle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>Khoa A. Nguyen</w:t>
      </w:r>
    </w:p>
    <w:p w14:paraId="200D6298" w14:textId="7A4FC193" w:rsidR="00FD478C" w:rsidRPr="00913D01" w:rsidRDefault="003B7536" w:rsidP="00FD478C">
      <w:pPr>
        <w:pStyle w:val="Subtitle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>Kasey Flight Lab Team</w:t>
      </w:r>
      <w:r w:rsidR="00FD478C" w:rsidRPr="00913D01">
        <w:rPr>
          <w:rFonts w:ascii="EB Garamond" w:hAnsi="EB Garamond" w:cs="EB Garamond"/>
        </w:rPr>
        <w:t xml:space="preserve"> </w:t>
      </w:r>
    </w:p>
    <w:p w14:paraId="003B5D8C" w14:textId="77777777" w:rsidR="003B7536" w:rsidRPr="00913D01" w:rsidRDefault="003B7536" w:rsidP="003B7536">
      <w:pPr>
        <w:rPr>
          <w:rFonts w:ascii="EB Garamond" w:hAnsi="EB Garamond" w:cs="EB Garamond"/>
        </w:rPr>
      </w:pPr>
    </w:p>
    <w:p w14:paraId="739694D9" w14:textId="77777777" w:rsidR="576062CF" w:rsidRPr="00913D01" w:rsidRDefault="00000000" w:rsidP="00FD478C">
      <w:pPr>
        <w:pStyle w:val="SectionTitle"/>
        <w:rPr>
          <w:rFonts w:ascii="EB Garamond" w:hAnsi="EB Garamond" w:cs="EB Garamond"/>
        </w:rPr>
      </w:pPr>
      <w:sdt>
        <w:sdtPr>
          <w:rPr>
            <w:rFonts w:ascii="EB Garamond" w:hAnsi="EB Garamond" w:cs="EB Garamond"/>
          </w:rPr>
          <w:id w:val="961846934"/>
          <w:placeholder>
            <w:docPart w:val="D90A7C7AC54949218D04FEB0E2CED288"/>
          </w:placeholder>
          <w:temporary/>
          <w:showingPlcHdr/>
          <w15:appearance w15:val="hidden"/>
        </w:sdtPr>
        <w:sdtContent>
          <w:r w:rsidR="00FD478C" w:rsidRPr="00913D01">
            <w:rPr>
              <w:rFonts w:ascii="EB Garamond" w:hAnsi="EB Garamond" w:cs="EB Garamond"/>
            </w:rPr>
            <w:t>Author Note</w:t>
          </w:r>
        </w:sdtContent>
      </w:sdt>
      <w:r w:rsidR="00FD478C" w:rsidRPr="00913D01">
        <w:rPr>
          <w:rFonts w:ascii="EB Garamond" w:hAnsi="EB Garamond" w:cs="EB Garamond"/>
        </w:rPr>
        <w:t xml:space="preserve"> </w:t>
      </w:r>
    </w:p>
    <w:p w14:paraId="143E36BF" w14:textId="5D8877BB" w:rsidR="576062CF" w:rsidRPr="00913D01" w:rsidRDefault="003B7536" w:rsidP="003B7536">
      <w:pPr>
        <w:pStyle w:val="Subtitle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 xml:space="preserve">Last Update: Feb 1, 2026 </w:t>
      </w:r>
    </w:p>
    <w:sdt>
      <w:sdtPr>
        <w:rPr>
          <w:rFonts w:ascii="EB Garamond" w:eastAsiaTheme="minorHAnsi" w:hAnsi="EB Garamond" w:cs="EB Garamond"/>
          <w:color w:val="auto"/>
          <w:sz w:val="22"/>
          <w:szCs w:val="22"/>
        </w:rPr>
        <w:id w:val="-12861922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8270CE" w14:textId="02CD4F4A" w:rsidR="000F7819" w:rsidRPr="00913D01" w:rsidRDefault="000F7819" w:rsidP="000F7819">
          <w:pPr>
            <w:pStyle w:val="TOCHeading"/>
            <w:rPr>
              <w:rFonts w:ascii="Bebas Neue" w:hAnsi="Bebas Neue" w:cs="EB Garamond"/>
              <w:sz w:val="60"/>
              <w:szCs w:val="60"/>
            </w:rPr>
          </w:pPr>
          <w:r w:rsidRPr="00913D01">
            <w:rPr>
              <w:rFonts w:ascii="Bebas Neue" w:hAnsi="Bebas Neue" w:cs="EB Garamond"/>
              <w:sz w:val="60"/>
              <w:szCs w:val="60"/>
            </w:rPr>
            <w:t>Contents</w:t>
          </w:r>
        </w:p>
        <w:p w14:paraId="03DC131F" w14:textId="77777777" w:rsidR="000F7819" w:rsidRPr="00913D01" w:rsidRDefault="000F7819">
          <w:pPr>
            <w:pStyle w:val="TOC1"/>
            <w:tabs>
              <w:tab w:val="right" w:leader="dot" w:pos="9350"/>
            </w:tabs>
            <w:rPr>
              <w:rFonts w:ascii="EB Garamond" w:hAnsi="EB Garamond" w:cs="EB Garamond"/>
            </w:rPr>
          </w:pPr>
        </w:p>
        <w:p w14:paraId="50A5B395" w14:textId="559AC3D3" w:rsidR="00B50D02" w:rsidRDefault="000F7819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913D01">
            <w:rPr>
              <w:rFonts w:ascii="EB Garamond" w:hAnsi="EB Garamond" w:cs="EB Garamond"/>
            </w:rPr>
            <w:fldChar w:fldCharType="begin"/>
          </w:r>
          <w:r w:rsidRPr="00913D01">
            <w:rPr>
              <w:rFonts w:ascii="EB Garamond" w:hAnsi="EB Garamond" w:cs="EB Garamond"/>
            </w:rPr>
            <w:instrText xml:space="preserve"> TOC \o "1-3" \h \z \u </w:instrText>
          </w:r>
          <w:r w:rsidRPr="00913D01">
            <w:rPr>
              <w:rFonts w:ascii="EB Garamond" w:hAnsi="EB Garamond" w:cs="EB Garamond"/>
            </w:rPr>
            <w:fldChar w:fldCharType="separate"/>
          </w:r>
          <w:hyperlink w:anchor="_Toc220847066" w:history="1">
            <w:r w:rsidR="00B50D02" w:rsidRPr="00E30040">
              <w:rPr>
                <w:rStyle w:val="Hyperlink"/>
                <w:rFonts w:ascii="EB Garamond" w:hAnsi="EB Garamond" w:cs="EB Garamond"/>
                <w:noProof/>
              </w:rPr>
              <w:t>I.</w:t>
            </w:r>
            <w:r w:rsidR="00B50D02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50D02" w:rsidRPr="00E30040">
              <w:rPr>
                <w:rStyle w:val="Hyperlink"/>
                <w:rFonts w:ascii="EB Garamond" w:hAnsi="EB Garamond" w:cs="EB Garamond"/>
                <w:noProof/>
              </w:rPr>
              <w:t>Programming Tool</w:t>
            </w:r>
            <w:r w:rsidR="00B50D02">
              <w:rPr>
                <w:noProof/>
                <w:webHidden/>
              </w:rPr>
              <w:tab/>
            </w:r>
            <w:r w:rsidR="00B50D02">
              <w:rPr>
                <w:noProof/>
                <w:webHidden/>
              </w:rPr>
              <w:fldChar w:fldCharType="begin"/>
            </w:r>
            <w:r w:rsidR="00B50D02">
              <w:rPr>
                <w:noProof/>
                <w:webHidden/>
              </w:rPr>
              <w:instrText xml:space="preserve"> PAGEREF _Toc220847066 \h </w:instrText>
            </w:r>
            <w:r w:rsidR="00B50D02">
              <w:rPr>
                <w:noProof/>
                <w:webHidden/>
              </w:rPr>
            </w:r>
            <w:r w:rsidR="00B50D02">
              <w:rPr>
                <w:noProof/>
                <w:webHidden/>
              </w:rPr>
              <w:fldChar w:fldCharType="separate"/>
            </w:r>
            <w:r w:rsidR="00B50D02">
              <w:rPr>
                <w:noProof/>
                <w:webHidden/>
              </w:rPr>
              <w:t>3</w:t>
            </w:r>
            <w:r w:rsidR="00B50D02">
              <w:rPr>
                <w:noProof/>
                <w:webHidden/>
              </w:rPr>
              <w:fldChar w:fldCharType="end"/>
            </w:r>
          </w:hyperlink>
        </w:p>
        <w:p w14:paraId="7FE73BB5" w14:textId="09BF6461" w:rsidR="00B50D02" w:rsidRDefault="00B50D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67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Programming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A9420" w14:textId="109B3C4F" w:rsidR="00B50D02" w:rsidRDefault="00B50D0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68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C/C++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175C1" w14:textId="01994329" w:rsidR="00B50D02" w:rsidRDefault="00B50D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69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Build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36B1" w14:textId="219C6384" w:rsidR="00B50D02" w:rsidRDefault="00B50D0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0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Arm-none-eabi – Arm GNU Toolchain Compiler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20C60" w14:textId="7F5468E3" w:rsidR="00B50D02" w:rsidRDefault="00B50D0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1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 xml:space="preserve">Cmake – Build System Generator </w:t>
            </w:r>
            <w:r w:rsidRPr="00E30040">
              <w:rPr>
                <w:rStyle w:val="Hyperlink"/>
                <w:rFonts w:ascii="EB Garamond" w:hAnsi="EB Garamond" w:cs="EB Garamond"/>
                <w:noProof/>
              </w:rPr>
              <w:drawing>
                <wp:inline distT="0" distB="0" distL="0" distR="0" wp14:anchorId="0CB474B6" wp14:editId="01EE320D">
                  <wp:extent cx="3505200" cy="988433"/>
                  <wp:effectExtent l="19050" t="19050" r="19050" b="21590"/>
                  <wp:docPr id="1199272545" name="Picture 3" descr="CMake - Upgrade Your Software Build Sys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Make - Upgrade Your Software Build Sys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806" cy="99086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1A42D" w14:textId="56651EF0" w:rsidR="00B50D02" w:rsidRDefault="00B50D0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2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Installation: Download from their website https://cmake.org/download/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425D" w14:textId="1B5CE211" w:rsidR="00B50D02" w:rsidRDefault="00B50D0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3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Ninja – Build Executor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D8E7" w14:textId="642F696B" w:rsidR="00B50D02" w:rsidRDefault="00B50D0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4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Debugging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FE24" w14:textId="3F60BDBF" w:rsidR="00B50D02" w:rsidRDefault="00B50D0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5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OpenOCD -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D9E52" w14:textId="5171CA10" w:rsidR="00B50D02" w:rsidRDefault="00B50D0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6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STLINK -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F715A" w14:textId="5DD3D1B8" w:rsidR="00B50D02" w:rsidRDefault="00B50D0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0847077" w:history="1">
            <w:r w:rsidRPr="00E30040">
              <w:rPr>
                <w:rStyle w:val="Hyperlink"/>
                <w:rFonts w:ascii="EB Garamond" w:hAnsi="EB Garamond" w:cs="EB Garamond"/>
                <w:noProof/>
              </w:rPr>
              <w:t>Build Process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_Toc220847077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0CFDF" w14:textId="05CC6111" w:rsidR="000F7819" w:rsidRPr="00913D01" w:rsidRDefault="000F7819">
          <w:pPr>
            <w:rPr>
              <w:rFonts w:ascii="EB Garamond" w:hAnsi="EB Garamond" w:cs="EB Garamond"/>
            </w:rPr>
          </w:pPr>
          <w:r w:rsidRPr="00913D01">
            <w:rPr>
              <w:rFonts w:ascii="EB Garamond" w:hAnsi="EB Garamond" w:cs="EB Garamond"/>
              <w:b/>
              <w:bCs/>
              <w:noProof/>
            </w:rPr>
            <w:fldChar w:fldCharType="end"/>
          </w:r>
        </w:p>
      </w:sdtContent>
    </w:sdt>
    <w:p w14:paraId="66A288F3" w14:textId="744729EC" w:rsidR="576062CF" w:rsidRPr="00913D01" w:rsidRDefault="576062CF" w:rsidP="000F7819">
      <w:pPr>
        <w:pStyle w:val="SectionTitle"/>
        <w:jc w:val="left"/>
        <w:rPr>
          <w:rFonts w:ascii="EB Garamond" w:hAnsi="EB Garamond" w:cs="EB Garamond"/>
        </w:rPr>
      </w:pPr>
    </w:p>
    <w:p w14:paraId="046CBEC7" w14:textId="77777777" w:rsidR="576062CF" w:rsidRPr="00913D01" w:rsidRDefault="576062CF">
      <w:pPr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lastRenderedPageBreak/>
        <w:br w:type="page"/>
      </w:r>
    </w:p>
    <w:p w14:paraId="4CB80AAD" w14:textId="0A5AC1DE" w:rsidR="576062CF" w:rsidRPr="00913D01" w:rsidRDefault="0093600E" w:rsidP="00913D01">
      <w:pPr>
        <w:pStyle w:val="Heading1"/>
        <w:numPr>
          <w:ilvl w:val="0"/>
          <w:numId w:val="1"/>
        </w:numPr>
        <w:rPr>
          <w:rFonts w:ascii="EB Garamond" w:hAnsi="EB Garamond" w:cs="EB Garamond"/>
        </w:rPr>
      </w:pPr>
      <w:bookmarkStart w:id="0" w:name="_Toc220847066"/>
      <w:r w:rsidRPr="00913D01">
        <w:rPr>
          <w:rFonts w:ascii="EB Garamond" w:hAnsi="EB Garamond" w:cs="EB Garamond"/>
        </w:rPr>
        <w:lastRenderedPageBreak/>
        <w:t>Programming Tool</w:t>
      </w:r>
      <w:bookmarkEnd w:id="0"/>
    </w:p>
    <w:p w14:paraId="4A38687B" w14:textId="05898CC3" w:rsidR="576062CF" w:rsidRPr="00913D01" w:rsidRDefault="0093600E" w:rsidP="007D4A2B">
      <w:pPr>
        <w:pStyle w:val="Heading2"/>
        <w:rPr>
          <w:rFonts w:ascii="EB Garamond" w:hAnsi="EB Garamond" w:cs="EB Garamond"/>
        </w:rPr>
      </w:pPr>
      <w:bookmarkStart w:id="1" w:name="_Toc220847067"/>
      <w:r w:rsidRPr="00913D01">
        <w:rPr>
          <w:rFonts w:ascii="EB Garamond" w:hAnsi="EB Garamond" w:cs="EB Garamond"/>
        </w:rPr>
        <w:t>Programming Language</w:t>
      </w:r>
      <w:bookmarkEnd w:id="1"/>
    </w:p>
    <w:p w14:paraId="03663972" w14:textId="4E4A7529" w:rsidR="5643BF48" w:rsidRPr="00913D01" w:rsidRDefault="0093600E" w:rsidP="00EA7F80">
      <w:pPr>
        <w:pStyle w:val="Heading3"/>
        <w:rPr>
          <w:rFonts w:ascii="EB Garamond" w:hAnsi="EB Garamond" w:cs="EB Garamond"/>
        </w:rPr>
      </w:pPr>
      <w:bookmarkStart w:id="2" w:name="_Toc220847068"/>
      <w:r w:rsidRPr="00913D01">
        <w:rPr>
          <w:rFonts w:ascii="EB Garamond" w:hAnsi="EB Garamond" w:cs="EB Garamond"/>
        </w:rPr>
        <w:t>C/C++</w:t>
      </w:r>
      <w:bookmarkEnd w:id="2"/>
    </w:p>
    <w:p w14:paraId="7FB3D44B" w14:textId="0723B092" w:rsidR="00EA7F80" w:rsidRPr="00913D01" w:rsidRDefault="0005160A" w:rsidP="0005160A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  <w:noProof/>
        </w:rPr>
        <w:drawing>
          <wp:inline distT="0" distB="0" distL="0" distR="0" wp14:anchorId="5CAC964F" wp14:editId="79318123">
            <wp:extent cx="695325" cy="782241"/>
            <wp:effectExtent l="0" t="0" r="0" b="0"/>
            <wp:docPr id="311424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99376" cy="78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13D01">
        <w:rPr>
          <w:rFonts w:ascii="EB Garamond" w:hAnsi="EB Garamond" w:cs="EB Garamond"/>
          <w:noProof/>
        </w:rPr>
        <w:drawing>
          <wp:inline distT="0" distB="0" distL="0" distR="0" wp14:anchorId="5A4FD29D" wp14:editId="58957835">
            <wp:extent cx="723900" cy="814774"/>
            <wp:effectExtent l="0" t="0" r="0" b="4445"/>
            <wp:docPr id="1443398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700" cy="8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C300" w14:textId="0E903F4F" w:rsidR="0093600E" w:rsidRPr="00913D01" w:rsidRDefault="0093600E">
      <w:pPr>
        <w:pStyle w:val="Heading2"/>
        <w:rPr>
          <w:rFonts w:ascii="EB Garamond" w:hAnsi="EB Garamond" w:cs="EB Garamond"/>
        </w:rPr>
      </w:pPr>
      <w:bookmarkStart w:id="3" w:name="_Toc220847069"/>
      <w:r w:rsidRPr="00913D01">
        <w:rPr>
          <w:rFonts w:ascii="EB Garamond" w:hAnsi="EB Garamond" w:cs="EB Garamond"/>
        </w:rPr>
        <w:t>Build System</w:t>
      </w:r>
      <w:bookmarkEnd w:id="3"/>
    </w:p>
    <w:p w14:paraId="4ED97E68" w14:textId="387CD323" w:rsidR="0093600E" w:rsidRPr="00913D01" w:rsidRDefault="0093600E" w:rsidP="0093600E">
      <w:pPr>
        <w:pStyle w:val="Heading3"/>
        <w:rPr>
          <w:rFonts w:ascii="EB Garamond" w:hAnsi="EB Garamond" w:cs="EB Garamond"/>
          <w:i w:val="0"/>
          <w:iCs w:val="0"/>
        </w:rPr>
      </w:pPr>
      <w:bookmarkStart w:id="4" w:name="_Toc220847070"/>
      <w:r w:rsidRPr="00913D01">
        <w:rPr>
          <w:rFonts w:ascii="EB Garamond" w:hAnsi="EB Garamond" w:cs="EB Garamond"/>
          <w:i w:val="0"/>
          <w:iCs w:val="0"/>
        </w:rPr>
        <w:t>Arm-none-</w:t>
      </w:r>
      <w:proofErr w:type="spellStart"/>
      <w:r w:rsidRPr="00913D01">
        <w:rPr>
          <w:rFonts w:ascii="EB Garamond" w:hAnsi="EB Garamond" w:cs="EB Garamond"/>
          <w:i w:val="0"/>
          <w:iCs w:val="0"/>
        </w:rPr>
        <w:t>eabi</w:t>
      </w:r>
      <w:proofErr w:type="spellEnd"/>
      <w:r w:rsidRPr="00913D01">
        <w:rPr>
          <w:rFonts w:ascii="EB Garamond" w:hAnsi="EB Garamond" w:cs="EB Garamond"/>
          <w:i w:val="0"/>
          <w:iCs w:val="0"/>
        </w:rPr>
        <w:t xml:space="preserve"> – Arm GNU Toolchain Compiler</w:t>
      </w:r>
      <w:bookmarkEnd w:id="4"/>
    </w:p>
    <w:p w14:paraId="364C5274" w14:textId="1D6C365E" w:rsidR="0005160A" w:rsidRPr="00913D01" w:rsidRDefault="0005160A" w:rsidP="0005160A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  <w:noProof/>
        </w:rPr>
        <w:drawing>
          <wp:inline distT="0" distB="0" distL="0" distR="0" wp14:anchorId="6AA7411A" wp14:editId="1BE263ED">
            <wp:extent cx="1133475" cy="857663"/>
            <wp:effectExtent l="19050" t="19050" r="9525" b="19050"/>
            <wp:docPr id="1146283466" name="Picture 2" descr="Corporate Logo Guidelines – Arm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rporate Logo Guidelines – Arm®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789" cy="8609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88D2F8" w14:textId="0E126611" w:rsidR="007F2022" w:rsidRPr="00913D01" w:rsidRDefault="007F2022" w:rsidP="007F2022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 xml:space="preserve">Installation: download it from their website </w:t>
      </w:r>
      <w:hyperlink r:id="rId16" w:history="1">
        <w:r w:rsidRPr="00913D01">
          <w:rPr>
            <w:rStyle w:val="Hyperlink"/>
            <w:rFonts w:ascii="EB Garamond" w:hAnsi="EB Garamond" w:cs="EB Garamond"/>
          </w:rPr>
          <w:t>https://developer.arm.com/downloads/-/gnu-rm</w:t>
        </w:r>
      </w:hyperlink>
    </w:p>
    <w:p w14:paraId="6D514247" w14:textId="5FBA41B4" w:rsidR="007F2022" w:rsidRPr="00913D01" w:rsidRDefault="007F2022" w:rsidP="007F2022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>Windows have two main targets: mingw-w64-i686 for legacy and older pc, mingw-w64-x86_64 for most of modern pc</w:t>
      </w:r>
      <w:r w:rsidRPr="00913D01">
        <w:rPr>
          <w:rFonts w:ascii="EB Garamond" w:hAnsi="EB Garamond" w:cs="EB Garamond"/>
        </w:rPr>
        <w:br/>
        <w:t xml:space="preserve">Recommend download MSI for easier installation. After finish still required to add path variable to the system. The path usually is </w:t>
      </w:r>
      <w:r w:rsidRPr="00913D01">
        <w:rPr>
          <w:rFonts w:ascii="EB Garamond" w:hAnsi="EB Garamond" w:cs="EB Garamond"/>
        </w:rPr>
        <w:t>C:\Program Files\Arm\GNU Toolchain mingw-w64-x86_64-arm-none-eabi\bin</w:t>
      </w:r>
      <w:r w:rsidRPr="00913D01">
        <w:rPr>
          <w:rFonts w:ascii="EB Garamond" w:hAnsi="EB Garamond" w:cs="EB Garamond"/>
        </w:rPr>
        <w:br/>
      </w:r>
    </w:p>
    <w:p w14:paraId="3E59001F" w14:textId="35B69B61" w:rsidR="007F2022" w:rsidRDefault="0093600E" w:rsidP="00321F98">
      <w:pPr>
        <w:pStyle w:val="Heading3"/>
        <w:rPr>
          <w:rFonts w:ascii="EB Garamond" w:hAnsi="EB Garamond" w:cs="EB Garamond"/>
          <w:i w:val="0"/>
          <w:iCs w:val="0"/>
        </w:rPr>
      </w:pPr>
      <w:bookmarkStart w:id="5" w:name="_Toc220847071"/>
      <w:proofErr w:type="spellStart"/>
      <w:r w:rsidRPr="00913D01">
        <w:rPr>
          <w:rFonts w:ascii="EB Garamond" w:hAnsi="EB Garamond" w:cs="EB Garamond"/>
          <w:i w:val="0"/>
          <w:iCs w:val="0"/>
        </w:rPr>
        <w:t>Cmake</w:t>
      </w:r>
      <w:proofErr w:type="spellEnd"/>
      <w:r w:rsidRPr="00913D01">
        <w:rPr>
          <w:rFonts w:ascii="EB Garamond" w:hAnsi="EB Garamond" w:cs="EB Garamond"/>
          <w:i w:val="0"/>
          <w:iCs w:val="0"/>
        </w:rPr>
        <w:t xml:space="preserve"> – Build System Generator</w:t>
      </w:r>
      <w:bookmarkEnd w:id="5"/>
    </w:p>
    <w:p w14:paraId="6F161E60" w14:textId="77777777" w:rsidR="00321F98" w:rsidRPr="00321F98" w:rsidRDefault="00321F98" w:rsidP="00321F98"/>
    <w:p w14:paraId="0254A409" w14:textId="77777777" w:rsidR="00321F98" w:rsidRPr="0007472D" w:rsidRDefault="00321F98" w:rsidP="00321F98">
      <w:pPr>
        <w:pStyle w:val="Heading3"/>
        <w:rPr>
          <w:rFonts w:ascii="EB Garamond" w:hAnsi="EB Garamond" w:cs="EB Garamond"/>
          <w:b w:val="0"/>
          <w:bCs w:val="0"/>
          <w:i w:val="0"/>
          <w:iCs w:val="0"/>
        </w:rPr>
      </w:pPr>
      <w:bookmarkStart w:id="6" w:name="_Toc220847072"/>
      <w:r w:rsidRPr="00913D01">
        <w:rPr>
          <w:rFonts w:ascii="EB Garamond" w:hAnsi="EB Garamond" w:cs="EB Garamond"/>
          <w:b w:val="0"/>
          <w:bCs w:val="0"/>
          <w:i w:val="0"/>
          <w:iCs w:val="0"/>
        </w:rPr>
        <w:t xml:space="preserve">Download from their website </w:t>
      </w:r>
      <w:hyperlink r:id="rId17" w:history="1">
        <w:r w:rsidRPr="00913D01">
          <w:rPr>
            <w:rStyle w:val="Hyperlink"/>
            <w:rFonts w:ascii="EB Garamond" w:hAnsi="EB Garamond" w:cs="EB Garamond"/>
            <w:b w:val="0"/>
            <w:bCs w:val="0"/>
            <w:i w:val="0"/>
            <w:iCs w:val="0"/>
          </w:rPr>
          <w:t>https://cmake.org/download/</w:t>
        </w:r>
        <w:bookmarkEnd w:id="6"/>
      </w:hyperlink>
    </w:p>
    <w:p w14:paraId="0425A9BE" w14:textId="77777777" w:rsidR="00321F98" w:rsidRPr="00913D01" w:rsidRDefault="00321F98" w:rsidP="00321F98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>Recommend downloading MSI version for easier installation. When running the installation program, check add path variables for no need to do it manually</w:t>
      </w:r>
    </w:p>
    <w:p w14:paraId="6F872CAF" w14:textId="77777777" w:rsidR="007F2022" w:rsidRPr="00913D01" w:rsidRDefault="007F2022" w:rsidP="007F2022">
      <w:pPr>
        <w:ind w:firstLine="0"/>
        <w:rPr>
          <w:rFonts w:ascii="EB Garamond" w:hAnsi="EB Garamond" w:cs="EB Garamond"/>
        </w:rPr>
      </w:pPr>
    </w:p>
    <w:p w14:paraId="4A833312" w14:textId="49F94134" w:rsidR="0093600E" w:rsidRPr="00913D01" w:rsidRDefault="0093600E">
      <w:pPr>
        <w:pStyle w:val="Heading3"/>
        <w:rPr>
          <w:rFonts w:ascii="EB Garamond" w:hAnsi="EB Garamond" w:cs="EB Garamond"/>
          <w:i w:val="0"/>
          <w:iCs w:val="0"/>
        </w:rPr>
      </w:pPr>
      <w:bookmarkStart w:id="7" w:name="_Toc220847073"/>
      <w:r w:rsidRPr="00913D01">
        <w:rPr>
          <w:rFonts w:ascii="EB Garamond" w:hAnsi="EB Garamond" w:cs="EB Garamond"/>
          <w:i w:val="0"/>
          <w:iCs w:val="0"/>
        </w:rPr>
        <w:lastRenderedPageBreak/>
        <w:t>Ninja – Build Executor</w:t>
      </w:r>
      <w:bookmarkEnd w:id="7"/>
    </w:p>
    <w:p w14:paraId="7B89D03C" w14:textId="1AC3E3A4" w:rsidR="007F2022" w:rsidRPr="00913D01" w:rsidRDefault="007F2022" w:rsidP="007F2022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 xml:space="preserve">Installation: Download it from their website </w:t>
      </w:r>
      <w:hyperlink r:id="rId18" w:history="1">
        <w:r w:rsidRPr="00913D01">
          <w:rPr>
            <w:rStyle w:val="Hyperlink"/>
            <w:rFonts w:ascii="EB Garamond" w:hAnsi="EB Garamond" w:cs="EB Garamond"/>
          </w:rPr>
          <w:t>https://github.com/ninja-build/ninja/releases</w:t>
        </w:r>
      </w:hyperlink>
    </w:p>
    <w:p w14:paraId="02DACA7B" w14:textId="644022C1" w:rsidR="007F2022" w:rsidRPr="00913D01" w:rsidRDefault="007F2022" w:rsidP="007F2022">
      <w:pPr>
        <w:ind w:firstLine="0"/>
        <w:rPr>
          <w:rFonts w:ascii="EB Garamond" w:hAnsi="EB Garamond" w:cs="EB Garamond"/>
          <w:b/>
          <w:bCs/>
        </w:rPr>
      </w:pPr>
      <w:r w:rsidRPr="00913D01">
        <w:rPr>
          <w:rFonts w:ascii="EB Garamond" w:hAnsi="EB Garamond" w:cs="EB Garamond"/>
        </w:rPr>
        <w:t xml:space="preserve">Extract the file and move the ninja.exe to any folder you want but remember to add path variables. This project’s software expects ninja to put in </w:t>
      </w:r>
      <w:r w:rsidRPr="00913D01">
        <w:rPr>
          <w:rFonts w:ascii="EB Garamond" w:hAnsi="EB Garamond" w:cs="EB Garamond"/>
        </w:rPr>
        <w:t>C:\Windows\ninja-win</w:t>
      </w:r>
      <w:r w:rsidRPr="00913D01">
        <w:rPr>
          <w:rFonts w:ascii="EB Garamond" w:hAnsi="EB Garamond" w:cs="EB Garamond"/>
        </w:rPr>
        <w:br/>
      </w:r>
    </w:p>
    <w:p w14:paraId="43719B65" w14:textId="231F1C23" w:rsidR="0005160A" w:rsidRPr="00913D01" w:rsidRDefault="0005160A" w:rsidP="0005160A">
      <w:pPr>
        <w:pStyle w:val="Heading2"/>
        <w:rPr>
          <w:rFonts w:ascii="EB Garamond" w:hAnsi="EB Garamond" w:cs="EB Garamond"/>
        </w:rPr>
      </w:pPr>
      <w:bookmarkStart w:id="8" w:name="_Toc220847074"/>
      <w:r w:rsidRPr="00913D01">
        <w:rPr>
          <w:rFonts w:ascii="EB Garamond" w:hAnsi="EB Garamond" w:cs="EB Garamond"/>
        </w:rPr>
        <w:t>Debugging Tool</w:t>
      </w:r>
      <w:bookmarkEnd w:id="8"/>
    </w:p>
    <w:p w14:paraId="78634DDA" w14:textId="28537865" w:rsidR="0005160A" w:rsidRPr="00913D01" w:rsidRDefault="0005160A" w:rsidP="0005160A">
      <w:pPr>
        <w:pStyle w:val="Heading3"/>
        <w:rPr>
          <w:rFonts w:ascii="EB Garamond" w:hAnsi="EB Garamond" w:cs="EB Garamond"/>
        </w:rPr>
      </w:pPr>
      <w:bookmarkStart w:id="9" w:name="_Toc220847075"/>
      <w:r w:rsidRPr="00913D01">
        <w:rPr>
          <w:rFonts w:ascii="EB Garamond" w:hAnsi="EB Garamond" w:cs="EB Garamond"/>
        </w:rPr>
        <w:t>OpenOCD - Software</w:t>
      </w:r>
      <w:bookmarkEnd w:id="9"/>
    </w:p>
    <w:p w14:paraId="253E84CC" w14:textId="11B0D965" w:rsidR="0005160A" w:rsidRPr="00913D01" w:rsidRDefault="0005160A" w:rsidP="0005160A">
      <w:pPr>
        <w:pStyle w:val="Heading3"/>
        <w:rPr>
          <w:rFonts w:ascii="EB Garamond" w:hAnsi="EB Garamond" w:cs="EB Garamond"/>
        </w:rPr>
      </w:pPr>
      <w:bookmarkStart w:id="10" w:name="_Toc220847076"/>
      <w:r w:rsidRPr="00913D01">
        <w:rPr>
          <w:rFonts w:ascii="EB Garamond" w:hAnsi="EB Garamond" w:cs="EB Garamond"/>
        </w:rPr>
        <w:t>STLINK - Hardware</w:t>
      </w:r>
      <w:bookmarkEnd w:id="10"/>
    </w:p>
    <w:p w14:paraId="23264007" w14:textId="1686BD30" w:rsidR="0093600E" w:rsidRPr="00913D01" w:rsidRDefault="0093600E">
      <w:pPr>
        <w:pStyle w:val="Heading1"/>
        <w:rPr>
          <w:rFonts w:ascii="EB Garamond" w:hAnsi="EB Garamond" w:cs="EB Garamond"/>
        </w:rPr>
      </w:pPr>
      <w:bookmarkStart w:id="11" w:name="_Toc220847077"/>
      <w:r w:rsidRPr="00913D01">
        <w:rPr>
          <w:rFonts w:ascii="EB Garamond" w:hAnsi="EB Garamond" w:cs="EB Garamond"/>
        </w:rPr>
        <w:t>Build Process Manual</w:t>
      </w:r>
      <w:bookmarkEnd w:id="11"/>
    </w:p>
    <w:p w14:paraId="4F28474C" w14:textId="62D751D5" w:rsidR="0093600E" w:rsidRPr="00913D01" w:rsidRDefault="007F2022" w:rsidP="0093600E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  <w:b/>
          <w:bCs/>
        </w:rPr>
        <w:t>Example with nucleo_h563 project build</w:t>
      </w:r>
      <w:r w:rsidRPr="00913D01">
        <w:rPr>
          <w:rFonts w:ascii="EB Garamond" w:hAnsi="EB Garamond" w:cs="EB Garamond"/>
          <w:b/>
          <w:bCs/>
        </w:rPr>
        <w:br/>
      </w:r>
      <w:r w:rsidR="0093600E" w:rsidRPr="00913D01">
        <w:rPr>
          <w:rFonts w:ascii="EB Garamond" w:hAnsi="EB Garamond" w:cs="EB Garamond"/>
          <w:b/>
          <w:bCs/>
        </w:rPr>
        <w:t xml:space="preserve">First time run or after </w:t>
      </w:r>
      <w:proofErr w:type="gramStart"/>
      <w:r w:rsidR="0093600E" w:rsidRPr="00913D01">
        <w:rPr>
          <w:rFonts w:ascii="EB Garamond" w:hAnsi="EB Garamond" w:cs="EB Garamond"/>
          <w:b/>
          <w:bCs/>
        </w:rPr>
        <w:t>clear</w:t>
      </w:r>
      <w:proofErr w:type="gramEnd"/>
      <w:r w:rsidR="0093600E" w:rsidRPr="00913D01">
        <w:rPr>
          <w:rFonts w:ascii="EB Garamond" w:hAnsi="EB Garamond" w:cs="EB Garamond"/>
          <w:b/>
          <w:bCs/>
        </w:rPr>
        <w:t xml:space="preserve"> up for a clean build</w:t>
      </w:r>
      <w:r w:rsidR="0093600E" w:rsidRPr="00913D01">
        <w:rPr>
          <w:rFonts w:ascii="EB Garamond" w:hAnsi="EB Garamond" w:cs="EB Garamond"/>
        </w:rPr>
        <w:br/>
        <w:t xml:space="preserve"> </w:t>
      </w:r>
      <w:proofErr w:type="spellStart"/>
      <w:r w:rsidR="0093600E" w:rsidRPr="00913D01">
        <w:rPr>
          <w:rFonts w:ascii="EB Garamond" w:hAnsi="EB Garamond" w:cs="EB Garamond"/>
        </w:rPr>
        <w:t>cmake</w:t>
      </w:r>
      <w:proofErr w:type="spellEnd"/>
      <w:r w:rsidR="0093600E" w:rsidRPr="00913D01">
        <w:rPr>
          <w:rFonts w:ascii="EB Garamond" w:hAnsi="EB Garamond" w:cs="EB Garamond"/>
        </w:rPr>
        <w:t xml:space="preserve"> -</w:t>
      </w:r>
      <w:proofErr w:type="gramStart"/>
      <w:r w:rsidR="0093600E" w:rsidRPr="00913D01">
        <w:rPr>
          <w:rFonts w:ascii="EB Garamond" w:hAnsi="EB Garamond" w:cs="EB Garamond"/>
        </w:rPr>
        <w:t>S .</w:t>
      </w:r>
      <w:proofErr w:type="gramEnd"/>
      <w:r w:rsidR="0093600E" w:rsidRPr="00913D01">
        <w:rPr>
          <w:rFonts w:ascii="EB Garamond" w:hAnsi="EB Garamond" w:cs="EB Garamond"/>
        </w:rPr>
        <w:t xml:space="preserve"> -B build_h563 -G </w:t>
      </w:r>
      <w:proofErr w:type="gramStart"/>
      <w:r w:rsidR="0093600E" w:rsidRPr="00913D01">
        <w:rPr>
          <w:rFonts w:ascii="EB Garamond" w:hAnsi="EB Garamond" w:cs="EB Garamond"/>
        </w:rPr>
        <w:t>Ninja  -</w:t>
      </w:r>
      <w:proofErr w:type="gramEnd"/>
      <w:r w:rsidR="0093600E" w:rsidRPr="00913D01">
        <w:rPr>
          <w:rFonts w:ascii="EB Garamond" w:hAnsi="EB Garamond" w:cs="EB Garamond"/>
        </w:rPr>
        <w:t>DCMAKE_TOOLCHAIN_FILE=</w:t>
      </w:r>
      <w:proofErr w:type="spellStart"/>
      <w:r w:rsidR="0093600E" w:rsidRPr="00913D01">
        <w:rPr>
          <w:rFonts w:ascii="EB Garamond" w:hAnsi="EB Garamond" w:cs="EB Garamond"/>
        </w:rPr>
        <w:t>cmake</w:t>
      </w:r>
      <w:proofErr w:type="spellEnd"/>
      <w:r w:rsidR="0093600E" w:rsidRPr="00913D01">
        <w:rPr>
          <w:rFonts w:ascii="EB Garamond" w:hAnsi="EB Garamond" w:cs="EB Garamond"/>
        </w:rPr>
        <w:t>/</w:t>
      </w:r>
      <w:proofErr w:type="spellStart"/>
      <w:r w:rsidR="0093600E" w:rsidRPr="00913D01">
        <w:rPr>
          <w:rFonts w:ascii="EB Garamond" w:hAnsi="EB Garamond" w:cs="EB Garamond"/>
        </w:rPr>
        <w:t>gcc</w:t>
      </w:r>
      <w:proofErr w:type="spellEnd"/>
      <w:r w:rsidR="0093600E" w:rsidRPr="00913D01">
        <w:rPr>
          <w:rFonts w:ascii="EB Garamond" w:hAnsi="EB Garamond" w:cs="EB Garamond"/>
        </w:rPr>
        <w:t>-arm-none-</w:t>
      </w:r>
      <w:proofErr w:type="spellStart"/>
      <w:r w:rsidR="0093600E" w:rsidRPr="00913D01">
        <w:rPr>
          <w:rFonts w:ascii="EB Garamond" w:hAnsi="EB Garamond" w:cs="EB Garamond"/>
        </w:rPr>
        <w:t>eabi.cmake</w:t>
      </w:r>
      <w:proofErr w:type="spellEnd"/>
    </w:p>
    <w:p w14:paraId="28FAA846" w14:textId="1AE27974" w:rsidR="0093600E" w:rsidRPr="00913D01" w:rsidRDefault="0093600E" w:rsidP="0093600E">
      <w:pPr>
        <w:ind w:firstLine="0"/>
        <w:rPr>
          <w:rFonts w:ascii="EB Garamond" w:hAnsi="EB Garamond" w:cs="EB Garamond"/>
        </w:rPr>
      </w:pPr>
      <w:proofErr w:type="spellStart"/>
      <w:r w:rsidRPr="00913D01">
        <w:rPr>
          <w:rFonts w:ascii="EB Garamond" w:hAnsi="EB Garamond" w:cs="EB Garamond"/>
          <w:b/>
          <w:bCs/>
        </w:rPr>
        <w:t>Explaination</w:t>
      </w:r>
      <w:proofErr w:type="spellEnd"/>
      <w:r w:rsidRPr="00913D01">
        <w:rPr>
          <w:rFonts w:ascii="EB Garamond" w:hAnsi="EB Garamond" w:cs="EB Garamond"/>
          <w:b/>
          <w:bCs/>
        </w:rPr>
        <w:t>:</w:t>
      </w:r>
      <w:r w:rsidRPr="00913D01">
        <w:rPr>
          <w:rFonts w:ascii="EB Garamond" w:hAnsi="EB Garamond" w:cs="EB Garamond"/>
        </w:rPr>
        <w:br/>
        <w:t>-</w:t>
      </w:r>
      <w:proofErr w:type="gramStart"/>
      <w:r w:rsidRPr="00913D01">
        <w:rPr>
          <w:rFonts w:ascii="EB Garamond" w:hAnsi="EB Garamond" w:cs="EB Garamond"/>
        </w:rPr>
        <w:t>S .</w:t>
      </w:r>
      <w:proofErr w:type="gramEnd"/>
      <w:r w:rsidRPr="00913D01">
        <w:rPr>
          <w:rFonts w:ascii="EB Garamond" w:hAnsi="EB Garamond" w:cs="EB Garamond"/>
        </w:rPr>
        <w:t xml:space="preserve"> – </w:t>
      </w:r>
      <w:proofErr w:type="gramStart"/>
      <w:r w:rsidRPr="00913D01">
        <w:rPr>
          <w:rFonts w:ascii="EB Garamond" w:hAnsi="EB Garamond" w:cs="EB Garamond"/>
        </w:rPr>
        <w:t>generator</w:t>
      </w:r>
      <w:proofErr w:type="gramEnd"/>
      <w:r w:rsidRPr="00913D01">
        <w:rPr>
          <w:rFonts w:ascii="EB Garamond" w:hAnsi="EB Garamond" w:cs="EB Garamond"/>
        </w:rPr>
        <w:t xml:space="preserve"> build instruction the source directory at where the current terminal at right now</w:t>
      </w:r>
      <w:r w:rsidRPr="00913D01">
        <w:rPr>
          <w:rFonts w:ascii="EB Garamond" w:hAnsi="EB Garamond" w:cs="EB Garamond"/>
        </w:rPr>
        <w:br/>
        <w:t>-B – generate in the folder build_h563</w:t>
      </w:r>
    </w:p>
    <w:p w14:paraId="033C16BA" w14:textId="38C42EF6" w:rsidR="0093600E" w:rsidRPr="00913D01" w:rsidRDefault="0093600E" w:rsidP="0093600E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 xml:space="preserve">-G – specify to use ninja build </w:t>
      </w:r>
      <w:proofErr w:type="spellStart"/>
      <w:r w:rsidRPr="00913D01">
        <w:rPr>
          <w:rFonts w:ascii="EB Garamond" w:hAnsi="EB Garamond" w:cs="EB Garamond"/>
        </w:rPr>
        <w:t>executator</w:t>
      </w:r>
      <w:proofErr w:type="spellEnd"/>
    </w:p>
    <w:p w14:paraId="178E78F4" w14:textId="61104B15" w:rsidR="0093600E" w:rsidRPr="00913D01" w:rsidRDefault="0093600E" w:rsidP="0093600E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</w:rPr>
        <w:t>-DCMAKE_TOOLCHAIN_FILE=</w:t>
      </w:r>
      <w:proofErr w:type="spellStart"/>
      <w:r w:rsidRPr="00913D01">
        <w:rPr>
          <w:rFonts w:ascii="EB Garamond" w:hAnsi="EB Garamond" w:cs="EB Garamond"/>
        </w:rPr>
        <w:t>cmake</w:t>
      </w:r>
      <w:proofErr w:type="spellEnd"/>
      <w:r w:rsidRPr="00913D01">
        <w:rPr>
          <w:rFonts w:ascii="EB Garamond" w:hAnsi="EB Garamond" w:cs="EB Garamond"/>
        </w:rPr>
        <w:t>/</w:t>
      </w:r>
      <w:proofErr w:type="spellStart"/>
      <w:r w:rsidRPr="00913D01">
        <w:rPr>
          <w:rFonts w:ascii="EB Garamond" w:hAnsi="EB Garamond" w:cs="EB Garamond"/>
        </w:rPr>
        <w:t>gcc</w:t>
      </w:r>
      <w:proofErr w:type="spellEnd"/>
      <w:r w:rsidRPr="00913D01">
        <w:rPr>
          <w:rFonts w:ascii="EB Garamond" w:hAnsi="EB Garamond" w:cs="EB Garamond"/>
        </w:rPr>
        <w:t>-arm-none-</w:t>
      </w:r>
      <w:proofErr w:type="spellStart"/>
      <w:r w:rsidRPr="00913D01">
        <w:rPr>
          <w:rFonts w:ascii="EB Garamond" w:hAnsi="EB Garamond" w:cs="EB Garamond"/>
        </w:rPr>
        <w:t>eabi.cmake</w:t>
      </w:r>
      <w:proofErr w:type="spellEnd"/>
      <w:r w:rsidRPr="00913D01">
        <w:rPr>
          <w:rFonts w:ascii="EB Garamond" w:hAnsi="EB Garamond" w:cs="EB Garamond"/>
        </w:rPr>
        <w:t xml:space="preserve"> – specify system to use </w:t>
      </w:r>
      <w:proofErr w:type="spellStart"/>
      <w:r w:rsidRPr="00913D01">
        <w:rPr>
          <w:rFonts w:ascii="EB Garamond" w:hAnsi="EB Garamond" w:cs="EB Garamond"/>
        </w:rPr>
        <w:t>gcc</w:t>
      </w:r>
      <w:proofErr w:type="spellEnd"/>
      <w:r w:rsidRPr="00913D01">
        <w:rPr>
          <w:rFonts w:ascii="EB Garamond" w:hAnsi="EB Garamond" w:cs="EB Garamond"/>
        </w:rPr>
        <w:t>-arm-none-</w:t>
      </w:r>
      <w:proofErr w:type="spellStart"/>
      <w:r w:rsidRPr="00913D01">
        <w:rPr>
          <w:rFonts w:ascii="EB Garamond" w:hAnsi="EB Garamond" w:cs="EB Garamond"/>
        </w:rPr>
        <w:t>eabi</w:t>
      </w:r>
      <w:proofErr w:type="spellEnd"/>
      <w:r w:rsidRPr="00913D01">
        <w:rPr>
          <w:rFonts w:ascii="EB Garamond" w:hAnsi="EB Garamond" w:cs="EB Garamond"/>
        </w:rPr>
        <w:t xml:space="preserve"> rather than other compiler if the running computer have </w:t>
      </w:r>
      <w:proofErr w:type="gramStart"/>
      <w:r w:rsidRPr="00913D01">
        <w:rPr>
          <w:rFonts w:ascii="EB Garamond" w:hAnsi="EB Garamond" w:cs="EB Garamond"/>
        </w:rPr>
        <w:t>other</w:t>
      </w:r>
      <w:proofErr w:type="gramEnd"/>
      <w:r w:rsidRPr="00913D01">
        <w:rPr>
          <w:rFonts w:ascii="EB Garamond" w:hAnsi="EB Garamond" w:cs="EB Garamond"/>
        </w:rPr>
        <w:t xml:space="preserve"> compiler like MYS compiler </w:t>
      </w:r>
      <w:r w:rsidRPr="00913D01">
        <w:rPr>
          <w:rFonts w:ascii="EB Garamond" w:hAnsi="EB Garamond" w:cs="EB Garamond"/>
        </w:rPr>
        <w:br/>
      </w:r>
    </w:p>
    <w:p w14:paraId="788BD730" w14:textId="0A10A78A" w:rsidR="0093600E" w:rsidRPr="00913D01" w:rsidRDefault="0093600E" w:rsidP="0093600E">
      <w:pPr>
        <w:ind w:firstLine="0"/>
        <w:rPr>
          <w:rFonts w:ascii="EB Garamond" w:hAnsi="EB Garamond" w:cs="EB Garamond"/>
        </w:rPr>
      </w:pPr>
      <w:r w:rsidRPr="00913D01">
        <w:rPr>
          <w:rFonts w:ascii="EB Garamond" w:hAnsi="EB Garamond" w:cs="EB Garamond"/>
          <w:b/>
          <w:bCs/>
        </w:rPr>
        <w:t>Starting the build:</w:t>
      </w:r>
      <w:r w:rsidRPr="00913D01">
        <w:rPr>
          <w:rFonts w:ascii="EB Garamond" w:hAnsi="EB Garamond" w:cs="EB Garamond"/>
        </w:rPr>
        <w:br/>
        <w:t>ninja -C build_h563</w:t>
      </w:r>
      <w:r w:rsidRPr="00913D01">
        <w:rPr>
          <w:rFonts w:ascii="EB Garamond" w:hAnsi="EB Garamond" w:cs="EB Garamond"/>
        </w:rPr>
        <w:br/>
        <w:t>building the project in build_h563</w:t>
      </w:r>
    </w:p>
    <w:sectPr w:rsidR="0093600E" w:rsidRPr="00913D01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69DF0" w14:textId="77777777" w:rsidR="00057253" w:rsidRDefault="00057253">
      <w:pPr>
        <w:spacing w:line="240" w:lineRule="auto"/>
      </w:pPr>
      <w:r>
        <w:separator/>
      </w:r>
    </w:p>
  </w:endnote>
  <w:endnote w:type="continuationSeparator" w:id="0">
    <w:p w14:paraId="374005DF" w14:textId="77777777" w:rsidR="00057253" w:rsidRDefault="00057253">
      <w:pPr>
        <w:spacing w:line="240" w:lineRule="auto"/>
      </w:pPr>
      <w:r>
        <w:continuationSeparator/>
      </w:r>
    </w:p>
  </w:endnote>
  <w:endnote w:type="continuationNotice" w:id="1">
    <w:p w14:paraId="358E05F6" w14:textId="77777777" w:rsidR="00057253" w:rsidRDefault="0005725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7DBEF12C" w14:textId="77777777" w:rsidTr="733B038C">
      <w:tc>
        <w:tcPr>
          <w:tcW w:w="3120" w:type="dxa"/>
        </w:tcPr>
        <w:p w14:paraId="5EB2DD7D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0EE7E512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714BA327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2137154E" w14:textId="77777777" w:rsidR="733B038C" w:rsidRDefault="733B038C" w:rsidP="733B0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78097207" w14:textId="77777777" w:rsidTr="733B038C">
      <w:tc>
        <w:tcPr>
          <w:tcW w:w="3120" w:type="dxa"/>
        </w:tcPr>
        <w:p w14:paraId="3B8BDEC4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7FEDD107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178F2DA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1D6878C5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5ECAF" w14:textId="77777777" w:rsidR="00057253" w:rsidRDefault="00057253">
      <w:pPr>
        <w:spacing w:line="240" w:lineRule="auto"/>
      </w:pPr>
      <w:r>
        <w:separator/>
      </w:r>
    </w:p>
  </w:footnote>
  <w:footnote w:type="continuationSeparator" w:id="0">
    <w:p w14:paraId="22E0AF33" w14:textId="77777777" w:rsidR="00057253" w:rsidRDefault="00057253">
      <w:pPr>
        <w:spacing w:line="240" w:lineRule="auto"/>
      </w:pPr>
      <w:r>
        <w:continuationSeparator/>
      </w:r>
    </w:p>
  </w:footnote>
  <w:footnote w:type="continuationNotice" w:id="1">
    <w:p w14:paraId="4ED7AC19" w14:textId="77777777" w:rsidR="00057253" w:rsidRDefault="0005725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4A4B776A" w14:textId="77777777" w:rsidTr="008830C9">
      <w:tc>
        <w:tcPr>
          <w:tcW w:w="3120" w:type="dxa"/>
        </w:tcPr>
        <w:p w14:paraId="38EA53B2" w14:textId="6EF4E5F7" w:rsidR="00604652" w:rsidRDefault="003B7536" w:rsidP="00604652">
          <w:pPr>
            <w:pStyle w:val="Header"/>
          </w:pPr>
          <w:r>
            <w:t>TOOLCHAIN OVERVIEW</w:t>
          </w:r>
        </w:p>
      </w:tc>
      <w:tc>
        <w:tcPr>
          <w:tcW w:w="3120" w:type="dxa"/>
        </w:tcPr>
        <w:p w14:paraId="10999C33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7009FD68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4C31086E" w14:textId="77777777" w:rsidR="733B038C" w:rsidRDefault="733B038C" w:rsidP="733B03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254CF185" w14:textId="77777777" w:rsidTr="00FD478C">
      <w:tc>
        <w:tcPr>
          <w:tcW w:w="3120" w:type="dxa"/>
        </w:tcPr>
        <w:p w14:paraId="7D185E9C" w14:textId="48AEA32D" w:rsidR="003B7536" w:rsidRPr="00FD478C" w:rsidRDefault="003B7536" w:rsidP="00FD478C">
          <w:pPr>
            <w:pStyle w:val="Header"/>
          </w:pPr>
          <w:r>
            <w:t>TOOLCHAIN OVERVIEW</w:t>
          </w:r>
        </w:p>
      </w:tc>
      <w:tc>
        <w:tcPr>
          <w:tcW w:w="3120" w:type="dxa"/>
        </w:tcPr>
        <w:p w14:paraId="2AF27472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3269F0F0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13DA35FD" w14:textId="77777777" w:rsidR="733B038C" w:rsidRDefault="733B038C" w:rsidP="733B03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2568F"/>
    <w:multiLevelType w:val="hybridMultilevel"/>
    <w:tmpl w:val="EB8A9CA0"/>
    <w:lvl w:ilvl="0" w:tplc="35DCB4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9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31"/>
    <w:rsid w:val="00022179"/>
    <w:rsid w:val="0005160A"/>
    <w:rsid w:val="00057253"/>
    <w:rsid w:val="0007472D"/>
    <w:rsid w:val="000F7819"/>
    <w:rsid w:val="002C3BE4"/>
    <w:rsid w:val="002F7E04"/>
    <w:rsid w:val="00321F98"/>
    <w:rsid w:val="00371BD9"/>
    <w:rsid w:val="003B7536"/>
    <w:rsid w:val="0042207D"/>
    <w:rsid w:val="00444ED4"/>
    <w:rsid w:val="00496C93"/>
    <w:rsid w:val="004C683E"/>
    <w:rsid w:val="00500997"/>
    <w:rsid w:val="00530EF3"/>
    <w:rsid w:val="005936DA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7F2022"/>
    <w:rsid w:val="008078FA"/>
    <w:rsid w:val="00823731"/>
    <w:rsid w:val="008331DC"/>
    <w:rsid w:val="00904DBE"/>
    <w:rsid w:val="00913D01"/>
    <w:rsid w:val="0093600E"/>
    <w:rsid w:val="009815FB"/>
    <w:rsid w:val="00A75901"/>
    <w:rsid w:val="00B50D02"/>
    <w:rsid w:val="00B5233A"/>
    <w:rsid w:val="00BA6612"/>
    <w:rsid w:val="00C26C30"/>
    <w:rsid w:val="00CA1E31"/>
    <w:rsid w:val="00CD7F50"/>
    <w:rsid w:val="00D16731"/>
    <w:rsid w:val="00DA395D"/>
    <w:rsid w:val="00DF1ADF"/>
    <w:rsid w:val="00DF3215"/>
    <w:rsid w:val="00E078FD"/>
    <w:rsid w:val="00E23707"/>
    <w:rsid w:val="00E879E7"/>
    <w:rsid w:val="00EA7CD6"/>
    <w:rsid w:val="00EA7F80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37101"/>
  <w15:chartTrackingRefBased/>
  <w15:docId w15:val="{66DE27A4-2076-4D20-BD15-F7F82959F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Revision">
    <w:name w:val="Revision"/>
    <w:hidden/>
    <w:uiPriority w:val="99"/>
    <w:semiHidden/>
    <w:rsid w:val="003B753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F7819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F78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781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781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7F20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20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ninja-build/ninja/releases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cmake.org/download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arm.com/downloads/-/gnu-r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hkk\AppData\Roaming\Microsoft\Templates\Professional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0A7C7AC54949218D04FEB0E2CED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37928-015F-4BEB-95D5-2CC6A0447ECD}"/>
      </w:docPartPr>
      <w:docPartBody>
        <w:p w:rsidR="00B4209F" w:rsidRDefault="00000000">
          <w:pPr>
            <w:pStyle w:val="D90A7C7AC54949218D04FEB0E2CED288"/>
          </w:pPr>
          <w:r w:rsidRPr="576062CF">
            <w:t>Author Note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60"/>
    <w:rsid w:val="00496C93"/>
    <w:rsid w:val="00682738"/>
    <w:rsid w:val="00B4209F"/>
    <w:rsid w:val="00DB3160"/>
    <w:rsid w:val="00EA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90A7C7AC54949218D04FEB0E2CED288">
    <w:name w:val="D90A7C7AC54949218D04FEB0E2CED288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6419649-5C6E-4C74-9188-D341A5E77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Professional APA Style paper 7th edition.dotx</Template>
  <TotalTime>47</TotalTime>
  <Pages>5</Pages>
  <Words>446</Words>
  <Characters>2709</Characters>
  <Application>Microsoft Office Word</Application>
  <DocSecurity>0</DocSecurity>
  <Lines>135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Anh Khoa Nguyen</cp:lastModifiedBy>
  <cp:revision>12</cp:revision>
  <dcterms:created xsi:type="dcterms:W3CDTF">2026-02-01T21:14:00Z</dcterms:created>
  <dcterms:modified xsi:type="dcterms:W3CDTF">2026-02-01T22:06:00Z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